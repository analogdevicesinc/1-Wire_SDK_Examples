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27A01ADE" w:rsidR="00CF39F4" w:rsidRPr="00D70626" w:rsidRDefault="00E17F5C" w:rsidP="001933F4">
      <w:pPr>
        <w:pStyle w:val="Heading1"/>
      </w:pPr>
      <w:bookmarkStart w:id="0" w:name="OLE_LINK10"/>
      <w:r w:rsidRPr="00D70626">
        <w:t>Software Project Information</w:t>
      </w:r>
    </w:p>
    <w:p w14:paraId="03A1FDA2" w14:textId="5DDE71AA" w:rsidR="00E17F5C" w:rsidRPr="00D70626" w:rsidRDefault="00E17F5C" w:rsidP="00E17F5C">
      <w:bookmarkStart w:id="1" w:name="OLE_LINK9"/>
      <w:bookmarkEnd w:id="0"/>
      <w:r w:rsidRPr="00D70626">
        <w:rPr>
          <w:rStyle w:val="Heading2Char"/>
        </w:rPr>
        <w:t>Presenter</w:t>
      </w:r>
      <w:r w:rsidR="00F03D3B" w:rsidRPr="00D70626">
        <w:rPr>
          <w:rStyle w:val="Heading2Char"/>
        </w:rPr>
        <w:t>/Developer</w:t>
      </w:r>
      <w:r w:rsidRPr="00D70626">
        <w:t>: Brian Hindman</w:t>
      </w:r>
    </w:p>
    <w:bookmarkEnd w:id="1"/>
    <w:p w14:paraId="431E28EE" w14:textId="16C971BB" w:rsidR="00E17F5C" w:rsidRPr="00D70626" w:rsidRDefault="00E17F5C" w:rsidP="00E17F5C">
      <w:r w:rsidRPr="00D70626">
        <w:rPr>
          <w:rStyle w:val="Heading2Char"/>
        </w:rPr>
        <w:t>Attendees</w:t>
      </w:r>
      <w:r w:rsidRPr="00D70626">
        <w:t>: Venkatesh Karra</w:t>
      </w:r>
    </w:p>
    <w:p w14:paraId="18FB042B" w14:textId="4B8659E7" w:rsidR="00E17F5C" w:rsidRPr="00D70626" w:rsidRDefault="00E17F5C" w:rsidP="00E17F5C">
      <w:r w:rsidRPr="00D70626">
        <w:rPr>
          <w:rStyle w:val="Heading2Char"/>
        </w:rPr>
        <w:t>Code to be Reviewed</w:t>
      </w:r>
      <w:r w:rsidRPr="00D70626">
        <w:t xml:space="preserve">: </w:t>
      </w:r>
      <w:r w:rsidR="00851511">
        <w:t>DS28EC20 Read/Write Example</w:t>
      </w:r>
    </w:p>
    <w:p w14:paraId="2ABE7D48" w14:textId="6C2373C0" w:rsidR="00E17F5C" w:rsidRPr="00D70626" w:rsidRDefault="00E17F5C" w:rsidP="00E17F5C">
      <w:r w:rsidRPr="00D70626">
        <w:rPr>
          <w:rStyle w:val="Heading2Char"/>
        </w:rPr>
        <w:t>Language</w:t>
      </w:r>
      <w:r w:rsidRPr="00D70626">
        <w:t xml:space="preserve">: </w:t>
      </w:r>
      <w:r w:rsidR="00466CCF">
        <w:t>Microsoft C#</w:t>
      </w:r>
    </w:p>
    <w:p w14:paraId="6F5E0847" w14:textId="69CEB9D0" w:rsidR="00E17F5C" w:rsidRPr="00D70626" w:rsidRDefault="00E17F5C" w:rsidP="00E17F5C">
      <w:r w:rsidRPr="00D70626">
        <w:rPr>
          <w:rStyle w:val="Heading2Char"/>
        </w:rPr>
        <w:t>Review Date</w:t>
      </w:r>
      <w:r w:rsidRPr="00D70626">
        <w:t xml:space="preserve">: </w:t>
      </w:r>
      <w:r w:rsidR="00851511">
        <w:t>9</w:t>
      </w:r>
      <w:r w:rsidRPr="00D70626">
        <w:t>/</w:t>
      </w:r>
      <w:r w:rsidR="00851511">
        <w:t>15</w:t>
      </w:r>
      <w:r w:rsidRPr="00D70626">
        <w:t>/202</w:t>
      </w:r>
      <w:r w:rsidR="00851511">
        <w:t>3</w:t>
      </w:r>
    </w:p>
    <w:p w14:paraId="28F0B6C3" w14:textId="3EBEB06E" w:rsidR="00E17F5C" w:rsidRPr="00D70626" w:rsidRDefault="00E17F5C" w:rsidP="00E17F5C">
      <w:r w:rsidRPr="00D70626">
        <w:rPr>
          <w:rStyle w:val="Heading2Char"/>
        </w:rPr>
        <w:t>Review Time</w:t>
      </w:r>
      <w:r w:rsidRPr="00D70626">
        <w:t xml:space="preserve">: </w:t>
      </w:r>
      <w:r w:rsidR="00851511">
        <w:t>3</w:t>
      </w:r>
      <w:r w:rsidR="00466CCF">
        <w:t>:00</w:t>
      </w:r>
      <w:r w:rsidRPr="00D70626">
        <w:t xml:space="preserve"> P.M. CST</w:t>
      </w:r>
    </w:p>
    <w:p w14:paraId="71E1B50A" w14:textId="6E51AA06" w:rsidR="008A010A" w:rsidRPr="00D70626" w:rsidRDefault="008A010A" w:rsidP="008A010A">
      <w:pPr>
        <w:pStyle w:val="Heading1"/>
      </w:pPr>
      <w:r w:rsidRPr="00D70626">
        <w:t>Action Items</w:t>
      </w:r>
    </w:p>
    <w:p w14:paraId="71318821" w14:textId="618756BF" w:rsidR="00E17F5C" w:rsidRPr="00D70626" w:rsidRDefault="00851511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Digitally sign the LookAndFeel.dll.</w:t>
      </w:r>
    </w:p>
    <w:p w14:paraId="6629E63B" w14:textId="5678FA4C" w:rsidR="00F03D3B" w:rsidRDefault="00CE4544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Digitally </w:t>
      </w:r>
      <w:r w:rsidR="00851511">
        <w:rPr>
          <w:lang w:val="en-US"/>
        </w:rPr>
        <w:t>s</w:t>
      </w:r>
      <w:r>
        <w:rPr>
          <w:lang w:val="en-US"/>
        </w:rPr>
        <w:t>ign the executable</w:t>
      </w:r>
      <w:r w:rsidR="00F03D3B" w:rsidRPr="00D70626">
        <w:rPr>
          <w:lang w:val="en-US"/>
        </w:rPr>
        <w:t>.</w:t>
      </w:r>
    </w:p>
    <w:p w14:paraId="7A2718A9" w14:textId="4F90F53C" w:rsidR="00DF600E" w:rsidRPr="00D70626" w:rsidRDefault="00DF600E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Add 1-Wire speed selection to specifications and test results doc.</w:t>
      </w:r>
    </w:p>
    <w:p w14:paraId="29053D13" w14:textId="505E9F74" w:rsidR="00F03D3B" w:rsidRPr="00D70626" w:rsidRDefault="00F03D3B" w:rsidP="00F03D3B"/>
    <w:p w14:paraId="5917F58A" w14:textId="4996CFD3" w:rsidR="00F03D3B" w:rsidRPr="00D70626" w:rsidRDefault="00F03D3B" w:rsidP="00F03D3B">
      <w:pPr>
        <w:pStyle w:val="Heading1"/>
      </w:pPr>
      <w:r w:rsidRPr="00D70626">
        <w:t>Completion of Action Items</w:t>
      </w:r>
    </w:p>
    <w:p w14:paraId="1021E90C" w14:textId="38EE73AC" w:rsidR="00F03D3B" w:rsidRPr="00D70626" w:rsidRDefault="00F03D3B" w:rsidP="00F03D3B">
      <w:r w:rsidRPr="00D70626">
        <w:t xml:space="preserve">Completed on </w:t>
      </w:r>
      <w:r w:rsidR="00851511">
        <w:t>9</w:t>
      </w:r>
      <w:r w:rsidRPr="00D70626">
        <w:t>/</w:t>
      </w:r>
      <w:r w:rsidR="00851511">
        <w:t>15</w:t>
      </w:r>
      <w:r w:rsidRPr="00D70626">
        <w:t>/202</w:t>
      </w:r>
      <w:r w:rsidR="00851511">
        <w:t>3</w:t>
      </w:r>
      <w:r w:rsidRPr="00D70626">
        <w:t xml:space="preserve"> by Brian Hindman</w:t>
      </w:r>
    </w:p>
    <w:sectPr w:rsidR="00F03D3B" w:rsidRPr="00D70626" w:rsidSect="00114E6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2240" w:h="15840"/>
      <w:pgMar w:top="2045" w:right="1267" w:bottom="1440" w:left="1627" w:header="907" w:footer="1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1EDAD" w14:textId="77777777" w:rsidR="00EA45D5" w:rsidRDefault="00EA45D5" w:rsidP="00E4555D">
      <w:r>
        <w:separator/>
      </w:r>
    </w:p>
  </w:endnote>
  <w:endnote w:type="continuationSeparator" w:id="0">
    <w:p w14:paraId="2A828EAE" w14:textId="77777777" w:rsidR="00EA45D5" w:rsidRDefault="00EA45D5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59EB87DB-DA74-4612-B621-DCC94E05A9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53136B0-13B6-4205-9001-9EAD0AB67334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85D9693F-987E-4583-8BA6-CFDCBF09AD33}"/>
    <w:embedBold r:id="rId4" w:fontKey="{F7F5EE0B-9EC6-4263-8984-B9416A9B7BF5}"/>
    <w:embedItalic r:id="rId5" w:fontKey="{062CAF56-D607-4326-AD17-154DEAF7A7D8}"/>
    <w:embedBoldItalic r:id="rId6" w:fontKey="{A842B881-8D1B-472C-B4BD-188DE057C3E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87E7581C-BE60-45BF-A068-779A4A98E6A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02CA317-67FD-4652-8201-FA3B972140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000000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F9D4F2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000000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00A8E9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2" w:name="OLE_LINK6"/>
        <w:p w14:paraId="3992A394" w14:textId="77777777" w:rsidR="00AE03A7" w:rsidRDefault="00000000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2"/>
        </w:p>
      </w:tc>
      <w:tc>
        <w:tcPr>
          <w:tcW w:w="2123" w:type="dxa"/>
        </w:tcPr>
        <w:p w14:paraId="499A4220" w14:textId="7A850AC8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DF600E">
            <w:rPr>
              <w:i/>
              <w:iCs/>
              <w:noProof/>
              <w:color w:val="838686" w:themeColor="background2" w:themeShade="BF"/>
            </w:rPr>
            <w:t>15 September 2023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A951CD8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B962D" w14:textId="77777777" w:rsidR="00EA45D5" w:rsidRDefault="00EA45D5" w:rsidP="00E4555D">
      <w:r>
        <w:separator/>
      </w:r>
    </w:p>
  </w:footnote>
  <w:footnote w:type="continuationSeparator" w:id="0">
    <w:p w14:paraId="7973562C" w14:textId="77777777" w:rsidR="00EA45D5" w:rsidRDefault="00EA45D5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60757110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689634C8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758437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B0EDE">
          <w:t>MAX11046EVKIT Driver Patch Code Review</w:t>
        </w:r>
      </w:sdtContent>
    </w:sdt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6095B5E3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B0EDE">
          <w:t>MAX11046EVKIT Driver Patch Code Review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1F538120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2CFC2CCC" w:rsidR="0031120C" w:rsidRPr="001933F4" w:rsidRDefault="00976E62" w:rsidP="001933F4">
                          <w:pPr>
                            <w:pStyle w:val="Title"/>
                          </w:pPr>
                          <w:r>
                            <w:t>DS2</w:t>
                          </w:r>
                          <w:r w:rsidR="00851511">
                            <w:t>8EC20</w:t>
                          </w:r>
                          <w:r>
                            <w:t xml:space="preserve"> Read/Write Example</w:t>
                          </w:r>
                        </w:p>
                        <w:p w14:paraId="4F9F75CD" w14:textId="09CC4634" w:rsidR="0031120C" w:rsidRPr="001933F4" w:rsidRDefault="00291A15" w:rsidP="001933F4">
                          <w:pPr>
                            <w:pStyle w:val="Subtitle"/>
                          </w:pPr>
                          <w:r>
                            <w:t>Code Review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2CFC2CCC" w:rsidR="0031120C" w:rsidRPr="001933F4" w:rsidRDefault="00976E62" w:rsidP="001933F4">
                    <w:pPr>
                      <w:pStyle w:val="Title"/>
                    </w:pPr>
                    <w:r>
                      <w:t>DS2</w:t>
                    </w:r>
                    <w:r w:rsidR="00851511">
                      <w:t>8EC20</w:t>
                    </w:r>
                    <w:r>
                      <w:t xml:space="preserve"> Read/Write Example</w:t>
                    </w:r>
                  </w:p>
                  <w:p w14:paraId="4F9F75CD" w14:textId="09CC4634" w:rsidR="0031120C" w:rsidRPr="001933F4" w:rsidRDefault="00291A15" w:rsidP="001933F4">
                    <w:pPr>
                      <w:pStyle w:val="Subtitle"/>
                    </w:pPr>
                    <w:r>
                      <w:t>Code Review</w:t>
                    </w:r>
                  </w:p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AF22CE"/>
    <w:multiLevelType w:val="hybridMultilevel"/>
    <w:tmpl w:val="D570B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3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C369C9"/>
    <w:multiLevelType w:val="hybridMultilevel"/>
    <w:tmpl w:val="12A81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7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 w16cid:durableId="890574828">
    <w:abstractNumId w:val="19"/>
  </w:num>
  <w:num w:numId="2" w16cid:durableId="565536463">
    <w:abstractNumId w:val="16"/>
  </w:num>
  <w:num w:numId="3" w16cid:durableId="1297025174">
    <w:abstractNumId w:val="1"/>
  </w:num>
  <w:num w:numId="4" w16cid:durableId="1348751318">
    <w:abstractNumId w:val="15"/>
  </w:num>
  <w:num w:numId="5" w16cid:durableId="1367294325">
    <w:abstractNumId w:val="12"/>
  </w:num>
  <w:num w:numId="6" w16cid:durableId="416900933">
    <w:abstractNumId w:val="9"/>
  </w:num>
  <w:num w:numId="7" w16cid:durableId="858590678">
    <w:abstractNumId w:val="17"/>
  </w:num>
  <w:num w:numId="8" w16cid:durableId="1582521173">
    <w:abstractNumId w:val="13"/>
  </w:num>
  <w:num w:numId="9" w16cid:durableId="647780587">
    <w:abstractNumId w:val="7"/>
  </w:num>
  <w:num w:numId="10" w16cid:durableId="1304044169">
    <w:abstractNumId w:val="2"/>
  </w:num>
  <w:num w:numId="11" w16cid:durableId="149491188">
    <w:abstractNumId w:val="3"/>
  </w:num>
  <w:num w:numId="12" w16cid:durableId="1076707085">
    <w:abstractNumId w:val="6"/>
  </w:num>
  <w:num w:numId="13" w16cid:durableId="751783674">
    <w:abstractNumId w:val="0"/>
  </w:num>
  <w:num w:numId="14" w16cid:durableId="590048617">
    <w:abstractNumId w:val="11"/>
  </w:num>
  <w:num w:numId="15" w16cid:durableId="527645193">
    <w:abstractNumId w:val="10"/>
  </w:num>
  <w:num w:numId="16" w16cid:durableId="812797691">
    <w:abstractNumId w:val="4"/>
  </w:num>
  <w:num w:numId="17" w16cid:durableId="1512144869">
    <w:abstractNumId w:val="5"/>
  </w:num>
  <w:num w:numId="18" w16cid:durableId="588075071">
    <w:abstractNumId w:val="18"/>
  </w:num>
  <w:num w:numId="19" w16cid:durableId="328291809">
    <w:abstractNumId w:val="14"/>
  </w:num>
  <w:num w:numId="20" w16cid:durableId="3994034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49A8"/>
    <w:rsid w:val="000309D3"/>
    <w:rsid w:val="000450EC"/>
    <w:rsid w:val="00062412"/>
    <w:rsid w:val="00070FD2"/>
    <w:rsid w:val="00077139"/>
    <w:rsid w:val="000A3B1F"/>
    <w:rsid w:val="000A6FB8"/>
    <w:rsid w:val="000D005E"/>
    <w:rsid w:val="000F7C2E"/>
    <w:rsid w:val="00104605"/>
    <w:rsid w:val="00110D4C"/>
    <w:rsid w:val="00110D63"/>
    <w:rsid w:val="00114E6E"/>
    <w:rsid w:val="00117EB5"/>
    <w:rsid w:val="00125456"/>
    <w:rsid w:val="00126245"/>
    <w:rsid w:val="00126D45"/>
    <w:rsid w:val="00136A73"/>
    <w:rsid w:val="0015662B"/>
    <w:rsid w:val="00186F92"/>
    <w:rsid w:val="001933F4"/>
    <w:rsid w:val="001B4239"/>
    <w:rsid w:val="001C7A64"/>
    <w:rsid w:val="001E2D8F"/>
    <w:rsid w:val="001F7A95"/>
    <w:rsid w:val="0021186E"/>
    <w:rsid w:val="00214500"/>
    <w:rsid w:val="00220DDE"/>
    <w:rsid w:val="002432C2"/>
    <w:rsid w:val="00272E67"/>
    <w:rsid w:val="00291A15"/>
    <w:rsid w:val="002973F1"/>
    <w:rsid w:val="002A2D77"/>
    <w:rsid w:val="002B5E4E"/>
    <w:rsid w:val="002D3A55"/>
    <w:rsid w:val="002E64D3"/>
    <w:rsid w:val="002F1C4E"/>
    <w:rsid w:val="00303571"/>
    <w:rsid w:val="00305FC5"/>
    <w:rsid w:val="0031120C"/>
    <w:rsid w:val="003A7DD6"/>
    <w:rsid w:val="003C4609"/>
    <w:rsid w:val="003D41B7"/>
    <w:rsid w:val="00405A43"/>
    <w:rsid w:val="00416BD0"/>
    <w:rsid w:val="0042613C"/>
    <w:rsid w:val="00464DF6"/>
    <w:rsid w:val="00466CCF"/>
    <w:rsid w:val="00470732"/>
    <w:rsid w:val="00483FD1"/>
    <w:rsid w:val="004861FF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01EF1"/>
    <w:rsid w:val="00534DBC"/>
    <w:rsid w:val="00557DB0"/>
    <w:rsid w:val="00573643"/>
    <w:rsid w:val="00577CFE"/>
    <w:rsid w:val="005A1A54"/>
    <w:rsid w:val="005A660A"/>
    <w:rsid w:val="005C101B"/>
    <w:rsid w:val="0063050F"/>
    <w:rsid w:val="00631F6A"/>
    <w:rsid w:val="006753DB"/>
    <w:rsid w:val="00686FDC"/>
    <w:rsid w:val="006D16BF"/>
    <w:rsid w:val="006D534D"/>
    <w:rsid w:val="006E2946"/>
    <w:rsid w:val="006F481D"/>
    <w:rsid w:val="00716E76"/>
    <w:rsid w:val="0072278D"/>
    <w:rsid w:val="00754370"/>
    <w:rsid w:val="0076510C"/>
    <w:rsid w:val="0076637F"/>
    <w:rsid w:val="00777EA8"/>
    <w:rsid w:val="007B1830"/>
    <w:rsid w:val="007F4028"/>
    <w:rsid w:val="00832748"/>
    <w:rsid w:val="008460BF"/>
    <w:rsid w:val="00851511"/>
    <w:rsid w:val="00852C7E"/>
    <w:rsid w:val="00870C55"/>
    <w:rsid w:val="00873279"/>
    <w:rsid w:val="00875BA9"/>
    <w:rsid w:val="00876847"/>
    <w:rsid w:val="008A010A"/>
    <w:rsid w:val="008A2C32"/>
    <w:rsid w:val="008A7DCB"/>
    <w:rsid w:val="008B0EDE"/>
    <w:rsid w:val="008B76B8"/>
    <w:rsid w:val="008C348E"/>
    <w:rsid w:val="008D0064"/>
    <w:rsid w:val="008E0063"/>
    <w:rsid w:val="00970EA5"/>
    <w:rsid w:val="00976E62"/>
    <w:rsid w:val="00983FF0"/>
    <w:rsid w:val="009E529A"/>
    <w:rsid w:val="009E5488"/>
    <w:rsid w:val="009E60BC"/>
    <w:rsid w:val="009F4ABC"/>
    <w:rsid w:val="00A06983"/>
    <w:rsid w:val="00A11772"/>
    <w:rsid w:val="00A23F89"/>
    <w:rsid w:val="00A613C7"/>
    <w:rsid w:val="00AD6BC3"/>
    <w:rsid w:val="00AE03A7"/>
    <w:rsid w:val="00B514B2"/>
    <w:rsid w:val="00B62D07"/>
    <w:rsid w:val="00B80377"/>
    <w:rsid w:val="00BB267B"/>
    <w:rsid w:val="00BB2D3E"/>
    <w:rsid w:val="00BB6E4F"/>
    <w:rsid w:val="00BC5E93"/>
    <w:rsid w:val="00BD1126"/>
    <w:rsid w:val="00BE64C8"/>
    <w:rsid w:val="00BF63E3"/>
    <w:rsid w:val="00C14985"/>
    <w:rsid w:val="00C1631F"/>
    <w:rsid w:val="00C263C4"/>
    <w:rsid w:val="00C60FCE"/>
    <w:rsid w:val="00C651BD"/>
    <w:rsid w:val="00C77675"/>
    <w:rsid w:val="00CC2F8A"/>
    <w:rsid w:val="00CD21C7"/>
    <w:rsid w:val="00CE4544"/>
    <w:rsid w:val="00CE59D8"/>
    <w:rsid w:val="00CF39F4"/>
    <w:rsid w:val="00D1632F"/>
    <w:rsid w:val="00D300BF"/>
    <w:rsid w:val="00D6799A"/>
    <w:rsid w:val="00D70626"/>
    <w:rsid w:val="00D712BD"/>
    <w:rsid w:val="00DB2D4C"/>
    <w:rsid w:val="00DF600E"/>
    <w:rsid w:val="00E17F5C"/>
    <w:rsid w:val="00E34E90"/>
    <w:rsid w:val="00E4555D"/>
    <w:rsid w:val="00E5138A"/>
    <w:rsid w:val="00E551BB"/>
    <w:rsid w:val="00E8476B"/>
    <w:rsid w:val="00EA31A9"/>
    <w:rsid w:val="00EA45D5"/>
    <w:rsid w:val="00EA5015"/>
    <w:rsid w:val="00EC2B8D"/>
    <w:rsid w:val="00EE43DB"/>
    <w:rsid w:val="00F03D3B"/>
    <w:rsid w:val="00F15C3E"/>
    <w:rsid w:val="00F221D1"/>
    <w:rsid w:val="00F36EEB"/>
    <w:rsid w:val="00F42621"/>
    <w:rsid w:val="00F71D24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customXml/itemProps2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5350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MAX11046EVKIT Driver Patch Code Review</vt:lpstr>
    </vt:vector>
  </TitlesOfParts>
  <Company>Analog Devices, Inc.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MAX11046EVKIT Driver Patch Code Review</dc:title>
  <dc:subject/>
  <dc:creator>Hindman, Brian</dc:creator>
  <cp:keywords/>
  <dc:description/>
  <cp:lastModifiedBy>Hindman, Brian</cp:lastModifiedBy>
  <cp:revision>18</cp:revision>
  <cp:lastPrinted>2017-07-27T20:55:00Z</cp:lastPrinted>
  <dcterms:created xsi:type="dcterms:W3CDTF">2022-10-08T19:49:00Z</dcterms:created>
  <dcterms:modified xsi:type="dcterms:W3CDTF">2023-09-19T19:35:00Z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